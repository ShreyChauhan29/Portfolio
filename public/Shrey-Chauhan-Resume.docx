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74"/>
        <w:tblW w:w="1091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595"/>
      </w:tblGrid>
      <w:tr w:rsidR="001B2ABD" w14:paraId="352600F2" w14:textId="77777777" w:rsidTr="00164311">
        <w:trPr>
          <w:trHeight w:val="4410"/>
        </w:trPr>
        <w:tc>
          <w:tcPr>
            <w:tcW w:w="3600" w:type="dxa"/>
            <w:vAlign w:val="bottom"/>
          </w:tcPr>
          <w:p w14:paraId="662B9331" w14:textId="025D7F1C" w:rsidR="001B2ABD" w:rsidRDefault="00246094" w:rsidP="00164311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14B739A9" wp14:editId="5C8BD246">
                  <wp:extent cx="1349829" cy="1643380"/>
                  <wp:effectExtent l="133350" t="114300" r="136525" b="166370"/>
                  <wp:docPr id="1487781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78192" name="Picture 14877819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545" cy="165642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30BA9C63" w14:textId="77777777" w:rsidR="001B2ABD" w:rsidRDefault="001B2ABD" w:rsidP="00164311">
            <w:pPr>
              <w:tabs>
                <w:tab w:val="left" w:pos="990"/>
              </w:tabs>
            </w:pPr>
          </w:p>
        </w:tc>
        <w:tc>
          <w:tcPr>
            <w:tcW w:w="6595" w:type="dxa"/>
            <w:vAlign w:val="bottom"/>
          </w:tcPr>
          <w:p w14:paraId="020E56CA" w14:textId="5EB7CEAA" w:rsidR="001B2ABD" w:rsidRPr="008F4DBD" w:rsidRDefault="00246094" w:rsidP="00164311">
            <w:pPr>
              <w:pStyle w:val="Title"/>
              <w:rPr>
                <w:sz w:val="52"/>
                <w:szCs w:val="52"/>
              </w:rPr>
            </w:pPr>
            <w:r w:rsidRPr="008F4DBD">
              <w:rPr>
                <w:sz w:val="52"/>
                <w:szCs w:val="52"/>
              </w:rPr>
              <w:t>Shrey h. Chauhan</w:t>
            </w:r>
          </w:p>
          <w:p w14:paraId="7B24282B" w14:textId="6899977C" w:rsidR="001B2ABD" w:rsidRDefault="0009461E" w:rsidP="00164311">
            <w:pPr>
              <w:pStyle w:val="Subtitle"/>
            </w:pPr>
            <w:r>
              <w:rPr>
                <w:spacing w:val="0"/>
                <w:w w:val="100"/>
              </w:rPr>
              <w:t>Technical Consultant</w:t>
            </w:r>
          </w:p>
        </w:tc>
      </w:tr>
      <w:tr w:rsidR="001B2ABD" w14:paraId="54615134" w14:textId="77777777" w:rsidTr="00164311">
        <w:tc>
          <w:tcPr>
            <w:tcW w:w="3600" w:type="dxa"/>
          </w:tcPr>
          <w:sdt>
            <w:sdtPr>
              <w:id w:val="-1711873194"/>
              <w:placeholder>
                <w:docPart w:val="9E3095BAD67B4824B304138B60EFE89E"/>
              </w:placeholder>
              <w:temporary/>
              <w:showingPlcHdr/>
              <w15:appearance w15:val="hidden"/>
            </w:sdtPr>
            <w:sdtContent>
              <w:p w14:paraId="0DFF101F" w14:textId="77777777" w:rsidR="001B2ABD" w:rsidRDefault="00036450" w:rsidP="00164311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5751B388" w14:textId="162B8046" w:rsidR="00246094" w:rsidRDefault="00246094" w:rsidP="00164311">
            <w:pPr>
              <w:pStyle w:val="BodyText"/>
              <w:tabs>
                <w:tab w:val="left" w:pos="993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63923">
              <w:rPr>
                <w:rFonts w:ascii="Times New Roman" w:hAnsi="Times New Roman"/>
                <w:sz w:val="28"/>
                <w:szCs w:val="28"/>
              </w:rPr>
              <w:t>To Work on an application where I can combine my technical skills, business knowledge and problem-solving skills and convert business requirements into robust software which greatly helps business and customers.</w:t>
            </w:r>
          </w:p>
          <w:p w14:paraId="7B4CA2EA" w14:textId="77777777" w:rsidR="005F4FEE" w:rsidRDefault="005F4FEE" w:rsidP="005F4FEE">
            <w:pPr>
              <w:pStyle w:val="BodyText"/>
              <w:tabs>
                <w:tab w:val="left" w:pos="993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06E7B46" w14:textId="53B9ACC7" w:rsidR="005F4FEE" w:rsidRPr="005F4FEE" w:rsidRDefault="005F4FEE" w:rsidP="005F4FEE">
            <w:pPr>
              <w:pStyle w:val="BodyText"/>
              <w:tabs>
                <w:tab w:val="left" w:pos="993"/>
              </w:tabs>
              <w:rPr>
                <w:rFonts w:asciiTheme="majorHAnsi" w:eastAsiaTheme="majorEastAsia" w:hAnsiTheme="majorHAnsi" w:cstheme="majorBidi"/>
                <w:b/>
                <w:caps/>
                <w:snapToGrid/>
                <w:color w:val="548AB7" w:themeColor="accent1" w:themeShade="BF"/>
                <w:sz w:val="28"/>
                <w:szCs w:val="24"/>
                <w:lang w:eastAsia="ja-JP"/>
              </w:rPr>
            </w:pPr>
            <w:r w:rsidRPr="005F4FEE">
              <w:rPr>
                <w:rFonts w:asciiTheme="majorHAnsi" w:eastAsiaTheme="majorEastAsia" w:hAnsiTheme="majorHAnsi" w:cstheme="majorBidi"/>
                <w:b/>
                <w:caps/>
                <w:snapToGrid/>
                <w:color w:val="548AB7" w:themeColor="accent1" w:themeShade="BF"/>
                <w:sz w:val="28"/>
                <w:szCs w:val="24"/>
                <w:lang w:eastAsia="ja-JP"/>
              </w:rPr>
              <w:t>PROJECTS &amp;</w:t>
            </w:r>
            <w:r>
              <w:rPr>
                <w:rFonts w:asciiTheme="majorHAnsi" w:eastAsiaTheme="majorEastAsia" w:hAnsiTheme="majorHAnsi" w:cstheme="majorBidi"/>
                <w:b/>
                <w:caps/>
                <w:snapToGrid/>
                <w:color w:val="548AB7" w:themeColor="accent1" w:themeShade="BF"/>
                <w:sz w:val="28"/>
                <w:szCs w:val="24"/>
                <w:lang w:eastAsia="ja-JP"/>
              </w:rPr>
              <w:t xml:space="preserve"> </w:t>
            </w:r>
            <w:r w:rsidRPr="005F4FEE">
              <w:rPr>
                <w:rFonts w:asciiTheme="majorHAnsi" w:eastAsiaTheme="majorEastAsia" w:hAnsiTheme="majorHAnsi" w:cstheme="majorBidi"/>
                <w:b/>
                <w:caps/>
                <w:snapToGrid/>
                <w:color w:val="548AB7" w:themeColor="accent1" w:themeShade="BF"/>
                <w:sz w:val="28"/>
                <w:szCs w:val="24"/>
                <w:lang w:eastAsia="ja-JP"/>
              </w:rPr>
              <w:t>SOCIAL MEDIA</w:t>
            </w:r>
          </w:p>
          <w:p w14:paraId="197BF69D" w14:textId="51C4A8FC" w:rsidR="005F4FEE" w:rsidRPr="005F4FEE" w:rsidRDefault="005F4FEE" w:rsidP="005F4FEE">
            <w:pPr>
              <w:pStyle w:val="BodyText"/>
              <w:tabs>
                <w:tab w:val="left" w:pos="993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F4FEE">
              <w:rPr>
                <w:rFonts w:ascii="Times New Roman" w:hAnsi="Times New Roman"/>
                <w:sz w:val="28"/>
                <w:szCs w:val="28"/>
              </w:rPr>
              <w:t xml:space="preserve">GitHub : </w:t>
            </w:r>
            <w:hyperlink r:id="rId8" w:history="1">
              <w:r w:rsidR="00486202" w:rsidRPr="00486202">
                <w:rPr>
                  <w:rStyle w:val="Hyperlink"/>
                  <w:rFonts w:ascii="Times New Roman" w:hAnsi="Times New Roman"/>
                  <w:sz w:val="28"/>
                  <w:szCs w:val="28"/>
                </w:rPr>
                <w:t>Project's - 1</w:t>
              </w:r>
            </w:hyperlink>
          </w:p>
          <w:p w14:paraId="43B091C4" w14:textId="5BE6D28F" w:rsidR="005F4FEE" w:rsidRPr="005F4FEE" w:rsidRDefault="005F4FEE" w:rsidP="005F4FEE">
            <w:pPr>
              <w:pStyle w:val="BodyText"/>
              <w:tabs>
                <w:tab w:val="left" w:pos="993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 </w:t>
            </w:r>
            <w:hyperlink r:id="rId9" w:history="1">
              <w:r w:rsidR="00486202" w:rsidRPr="00486202">
                <w:rPr>
                  <w:rStyle w:val="Hyperlink"/>
                  <w:rFonts w:ascii="Times New Roman" w:hAnsi="Times New Roman"/>
                  <w:sz w:val="28"/>
                  <w:szCs w:val="28"/>
                </w:rPr>
                <w:t>Project's - 2</w:t>
              </w:r>
            </w:hyperlink>
          </w:p>
          <w:p w14:paraId="67D4F6E6" w14:textId="77777777" w:rsidR="005F4FEE" w:rsidRPr="005F4FEE" w:rsidRDefault="005F4FEE" w:rsidP="005F4FEE">
            <w:pPr>
              <w:pStyle w:val="BodyText"/>
              <w:tabs>
                <w:tab w:val="left" w:pos="993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CDB231C" w14:textId="5A746CC0" w:rsidR="00036450" w:rsidRPr="005F4FEE" w:rsidRDefault="005F4FEE" w:rsidP="005F4FEE">
            <w:pPr>
              <w:pStyle w:val="BodyText"/>
              <w:tabs>
                <w:tab w:val="left" w:pos="993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F4FEE">
              <w:rPr>
                <w:rFonts w:ascii="Times New Roman" w:hAnsi="Times New Roman"/>
                <w:sz w:val="28"/>
                <w:szCs w:val="28"/>
              </w:rPr>
              <w:t xml:space="preserve">LinkedIn: </w:t>
            </w:r>
            <w:hyperlink r:id="rId10" w:history="1">
              <w:r w:rsidR="00486202" w:rsidRPr="00486202">
                <w:rPr>
                  <w:rStyle w:val="Hyperlink"/>
                  <w:rFonts w:ascii="Times New Roman" w:hAnsi="Times New Roman"/>
                  <w:sz w:val="28"/>
                  <w:szCs w:val="28"/>
                </w:rPr>
                <w:t>Shrey Chauhan</w:t>
              </w:r>
            </w:hyperlink>
          </w:p>
          <w:sdt>
            <w:sdtPr>
              <w:id w:val="-1954003311"/>
              <w:placeholder>
                <w:docPart w:val="4D5B8C4902B84C5594894024A37F7C43"/>
              </w:placeholder>
              <w:temporary/>
              <w:showingPlcHdr/>
              <w15:appearance w15:val="hidden"/>
            </w:sdtPr>
            <w:sdtContent>
              <w:p w14:paraId="6DDEABB5" w14:textId="77777777" w:rsidR="00036450" w:rsidRPr="00CB0055" w:rsidRDefault="00CB0055" w:rsidP="00164311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rPr>
                <w:sz w:val="22"/>
              </w:rPr>
              <w:id w:val="1111563247"/>
              <w:placeholder>
                <w:docPart w:val="0929D729DA5E48CCBC72A8BB5538137B"/>
              </w:placeholder>
              <w:temporary/>
              <w:showingPlcHdr/>
              <w15:appearance w15:val="hidden"/>
            </w:sdtPr>
            <w:sdtContent>
              <w:p w14:paraId="126E23FC" w14:textId="77777777" w:rsidR="004D3011" w:rsidRPr="00FD292D" w:rsidRDefault="004D3011" w:rsidP="00164311">
                <w:pPr>
                  <w:rPr>
                    <w:sz w:val="22"/>
                  </w:rPr>
                </w:pPr>
                <w:r w:rsidRPr="00FD292D">
                  <w:rPr>
                    <w:b/>
                    <w:bCs/>
                    <w:sz w:val="22"/>
                  </w:rPr>
                  <w:t>PHONE:</w:t>
                </w:r>
              </w:p>
            </w:sdtContent>
          </w:sdt>
          <w:p w14:paraId="09E7BB16" w14:textId="54996A5C" w:rsidR="004D3011" w:rsidRPr="00FD292D" w:rsidRDefault="00246094" w:rsidP="00164311">
            <w:pPr>
              <w:rPr>
                <w:sz w:val="22"/>
              </w:rPr>
            </w:pPr>
            <w:r w:rsidRPr="00FD292D">
              <w:rPr>
                <w:sz w:val="22"/>
              </w:rPr>
              <w:t>8460995300</w:t>
            </w:r>
          </w:p>
          <w:p w14:paraId="1A00EAE0" w14:textId="77777777" w:rsidR="004D3011" w:rsidRPr="00FD292D" w:rsidRDefault="004D3011" w:rsidP="00164311">
            <w:pPr>
              <w:rPr>
                <w:sz w:val="22"/>
              </w:rPr>
            </w:pPr>
          </w:p>
          <w:sdt>
            <w:sdtPr>
              <w:rPr>
                <w:sz w:val="22"/>
              </w:rPr>
              <w:id w:val="-240260293"/>
              <w:placeholder>
                <w:docPart w:val="60EE0448277D4B43ACD04D53E9EBCEDD"/>
              </w:placeholder>
              <w:temporary/>
              <w:showingPlcHdr/>
              <w15:appearance w15:val="hidden"/>
            </w:sdtPr>
            <w:sdtContent>
              <w:p w14:paraId="303F4979" w14:textId="77777777" w:rsidR="004D3011" w:rsidRPr="00FD292D" w:rsidRDefault="004D3011" w:rsidP="00164311">
                <w:pPr>
                  <w:rPr>
                    <w:sz w:val="22"/>
                  </w:rPr>
                </w:pPr>
                <w:r w:rsidRPr="00FD292D">
                  <w:rPr>
                    <w:b/>
                    <w:bCs/>
                    <w:sz w:val="22"/>
                  </w:rPr>
                  <w:t>EMAIL:</w:t>
                </w:r>
              </w:p>
            </w:sdtContent>
          </w:sdt>
          <w:p w14:paraId="06F28658" w14:textId="0F6C084E" w:rsidR="00036450" w:rsidRPr="00FD292D" w:rsidRDefault="00BC6070" w:rsidP="00164311">
            <w:pPr>
              <w:rPr>
                <w:sz w:val="22"/>
              </w:rPr>
            </w:pPr>
            <w:hyperlink r:id="rId11" w:history="1">
              <w:r w:rsidRPr="00FD292D">
                <w:rPr>
                  <w:rStyle w:val="Hyperlink"/>
                  <w:sz w:val="22"/>
                </w:rPr>
                <w:t>shreychauhan15312902@gmail.com</w:t>
              </w:r>
            </w:hyperlink>
          </w:p>
          <w:p w14:paraId="246C576B" w14:textId="77777777" w:rsidR="00FD292D" w:rsidRDefault="00FD292D" w:rsidP="00164311"/>
          <w:p w14:paraId="062BE559" w14:textId="77777777" w:rsidR="005F4FEE" w:rsidRDefault="005F4FEE" w:rsidP="00164311"/>
          <w:p w14:paraId="6D118246" w14:textId="77777777" w:rsidR="005F4FEE" w:rsidRDefault="005F4FEE" w:rsidP="00164311"/>
          <w:p w14:paraId="7A2313FB" w14:textId="77777777" w:rsidR="005F4FEE" w:rsidRDefault="005F4FEE" w:rsidP="00164311"/>
          <w:p w14:paraId="7715BF04" w14:textId="77777777" w:rsidR="005F4FEE" w:rsidRDefault="005F4FEE" w:rsidP="00164311"/>
          <w:p w14:paraId="03192866" w14:textId="77777777" w:rsidR="005F4FEE" w:rsidRDefault="005F4FEE" w:rsidP="00164311"/>
          <w:p w14:paraId="76C53284" w14:textId="77777777" w:rsidR="005F4FEE" w:rsidRDefault="005F4FEE" w:rsidP="00164311"/>
          <w:p w14:paraId="75955ADD" w14:textId="77777777" w:rsidR="005F4FEE" w:rsidRDefault="005F4FEE" w:rsidP="00164311"/>
          <w:p w14:paraId="106BAD54" w14:textId="77777777" w:rsidR="005F4FEE" w:rsidRDefault="005F4FEE" w:rsidP="00164311"/>
          <w:p w14:paraId="2B4B32A3" w14:textId="77777777" w:rsidR="005F4FEE" w:rsidRDefault="005F4FEE" w:rsidP="00164311"/>
          <w:p w14:paraId="4BCDE929" w14:textId="77777777" w:rsidR="005F4FEE" w:rsidRDefault="005F4FEE" w:rsidP="00164311"/>
          <w:p w14:paraId="0EFE1EDB" w14:textId="77777777" w:rsidR="00FD292D" w:rsidRPr="00A63923" w:rsidRDefault="00FD292D" w:rsidP="00FD292D">
            <w:pPr>
              <w:pStyle w:val="Heading3"/>
              <w:rPr>
                <w:sz w:val="24"/>
              </w:rPr>
            </w:pPr>
            <w:r w:rsidRPr="00A63923">
              <w:rPr>
                <w:sz w:val="24"/>
              </w:rPr>
              <w:t>Computer Proficiency</w:t>
            </w:r>
          </w:p>
          <w:p w14:paraId="45F27D3E" w14:textId="77777777" w:rsidR="00FD292D" w:rsidRPr="00FD292D" w:rsidRDefault="00FD292D" w:rsidP="00FD292D">
            <w:pPr>
              <w:rPr>
                <w:rFonts w:ascii="Times New Roman" w:hAnsi="Times New Roman"/>
                <w:sz w:val="22"/>
              </w:rPr>
            </w:pPr>
            <w:r w:rsidRPr="00FD292D">
              <w:rPr>
                <w:rFonts w:ascii="Times New Roman" w:hAnsi="Times New Roman"/>
                <w:b/>
                <w:bCs/>
                <w:sz w:val="22"/>
              </w:rPr>
              <w:t xml:space="preserve">Operating Systems : </w:t>
            </w:r>
            <w:r w:rsidRPr="00FD292D">
              <w:rPr>
                <w:rFonts w:ascii="Times New Roman" w:hAnsi="Times New Roman"/>
                <w:sz w:val="22"/>
              </w:rPr>
              <w:t>Windows 11</w:t>
            </w:r>
          </w:p>
          <w:p w14:paraId="02BB8A85" w14:textId="77777777" w:rsidR="00FD292D" w:rsidRPr="00FD292D" w:rsidRDefault="00FD292D" w:rsidP="00FD292D">
            <w:pPr>
              <w:rPr>
                <w:rFonts w:ascii="Times New Roman" w:hAnsi="Times New Roman"/>
                <w:sz w:val="22"/>
              </w:rPr>
            </w:pPr>
          </w:p>
          <w:p w14:paraId="6FBDBF5E" w14:textId="77777777" w:rsidR="00FD292D" w:rsidRPr="00FD292D" w:rsidRDefault="00FD292D" w:rsidP="00FD292D">
            <w:pPr>
              <w:pStyle w:val="PlainText"/>
              <w:rPr>
                <w:rFonts w:ascii="Times New Roman" w:hAnsi="Times New Roman"/>
                <w:sz w:val="22"/>
                <w:szCs w:val="22"/>
              </w:rPr>
            </w:pPr>
            <w:r w:rsidRPr="00FD292D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Programming Languages : </w:t>
            </w:r>
            <w:r w:rsidRPr="00FD292D">
              <w:rPr>
                <w:rFonts w:ascii="Times New Roman" w:hAnsi="Times New Roman"/>
                <w:sz w:val="22"/>
                <w:szCs w:val="22"/>
              </w:rPr>
              <w:t xml:space="preserve"> Application Language, SQL</w:t>
            </w:r>
          </w:p>
          <w:p w14:paraId="5D637C0D" w14:textId="77777777" w:rsidR="00FD292D" w:rsidRPr="00FD292D" w:rsidRDefault="00FD292D" w:rsidP="00FD292D">
            <w:pPr>
              <w:pStyle w:val="PlainText"/>
              <w:rPr>
                <w:rFonts w:ascii="Times New Roman" w:hAnsi="Times New Roman"/>
                <w:sz w:val="22"/>
                <w:szCs w:val="22"/>
              </w:rPr>
            </w:pPr>
          </w:p>
          <w:p w14:paraId="60AC3918" w14:textId="3576A4A2" w:rsidR="00FD292D" w:rsidRPr="005F4FEE" w:rsidRDefault="00FD292D" w:rsidP="005F4FEE">
            <w:pPr>
              <w:rPr>
                <w:rFonts w:ascii="Times New Roman" w:hAnsi="Times New Roman"/>
                <w:sz w:val="22"/>
              </w:rPr>
            </w:pPr>
            <w:r w:rsidRPr="00FD292D">
              <w:rPr>
                <w:rFonts w:ascii="Times New Roman" w:hAnsi="Times New Roman"/>
                <w:b/>
                <w:sz w:val="22"/>
              </w:rPr>
              <w:t xml:space="preserve">Database Management Systems: </w:t>
            </w:r>
            <w:r w:rsidRPr="00FD292D">
              <w:rPr>
                <w:rFonts w:ascii="Times New Roman" w:hAnsi="Times New Roman"/>
                <w:sz w:val="22"/>
              </w:rPr>
              <w:t>MySQL server</w:t>
            </w:r>
          </w:p>
          <w:sdt>
            <w:sdtPr>
              <w:rPr>
                <w:color w:val="B85A22" w:themeColor="accent2" w:themeShade="BF"/>
                <w:sz w:val="22"/>
                <w:szCs w:val="22"/>
                <w:u w:val="single"/>
              </w:rPr>
              <w:id w:val="-1444214663"/>
              <w:placeholder>
                <w:docPart w:val="D3601F098221402D83CE72D7E978B27E"/>
              </w:placeholder>
              <w:temporary/>
              <w:showingPlcHdr/>
              <w15:appearance w15:val="hidden"/>
            </w:sdtPr>
            <w:sdtEndPr>
              <w:rPr>
                <w:color w:val="548AB7" w:themeColor="accent1" w:themeShade="BF"/>
                <w:u w:val="none"/>
              </w:rPr>
            </w:sdtEndPr>
            <w:sdtContent>
              <w:p w14:paraId="21189A37" w14:textId="4A172D67" w:rsidR="004D3011" w:rsidRPr="00FD292D" w:rsidRDefault="00CB0055" w:rsidP="00164311">
                <w:pPr>
                  <w:pStyle w:val="Heading3"/>
                  <w:rPr>
                    <w:sz w:val="22"/>
                    <w:szCs w:val="22"/>
                  </w:rPr>
                </w:pPr>
                <w:r w:rsidRPr="00FD292D">
                  <w:rPr>
                    <w:sz w:val="24"/>
                  </w:rPr>
                  <w:t>Hobbies</w:t>
                </w:r>
              </w:p>
            </w:sdtContent>
          </w:sdt>
          <w:p w14:paraId="21D73A31" w14:textId="77777777" w:rsidR="004D3011" w:rsidRPr="00FD292D" w:rsidRDefault="00246094" w:rsidP="00A63923">
            <w:pPr>
              <w:pStyle w:val="ListParagraph"/>
              <w:numPr>
                <w:ilvl w:val="0"/>
                <w:numId w:val="7"/>
              </w:numPr>
              <w:rPr>
                <w:sz w:val="22"/>
              </w:rPr>
            </w:pPr>
            <w:r w:rsidRPr="00FD292D">
              <w:rPr>
                <w:sz w:val="22"/>
              </w:rPr>
              <w:t>Reading</w:t>
            </w:r>
          </w:p>
          <w:p w14:paraId="4A5A7EF1" w14:textId="77777777" w:rsidR="00246094" w:rsidRPr="00FD292D" w:rsidRDefault="00246094" w:rsidP="00A63923">
            <w:pPr>
              <w:pStyle w:val="ListParagraph"/>
              <w:numPr>
                <w:ilvl w:val="0"/>
                <w:numId w:val="7"/>
              </w:numPr>
              <w:rPr>
                <w:sz w:val="22"/>
              </w:rPr>
            </w:pPr>
            <w:r w:rsidRPr="00FD292D">
              <w:rPr>
                <w:sz w:val="22"/>
              </w:rPr>
              <w:t>Listening Music</w:t>
            </w:r>
          </w:p>
          <w:p w14:paraId="642BCDAC" w14:textId="77777777" w:rsidR="00246094" w:rsidRPr="00FD292D" w:rsidRDefault="00246094" w:rsidP="00A63923">
            <w:pPr>
              <w:pStyle w:val="ListParagraph"/>
              <w:numPr>
                <w:ilvl w:val="0"/>
                <w:numId w:val="7"/>
              </w:numPr>
              <w:rPr>
                <w:sz w:val="22"/>
              </w:rPr>
            </w:pPr>
            <w:r w:rsidRPr="00FD292D">
              <w:rPr>
                <w:sz w:val="22"/>
              </w:rPr>
              <w:t>Gaming</w:t>
            </w:r>
          </w:p>
          <w:p w14:paraId="39B057BA" w14:textId="7379D3FB" w:rsidR="00BC6070" w:rsidRPr="00FD292D" w:rsidRDefault="00246094" w:rsidP="00164311">
            <w:pPr>
              <w:pStyle w:val="ListParagraph"/>
              <w:numPr>
                <w:ilvl w:val="0"/>
                <w:numId w:val="7"/>
              </w:numPr>
              <w:rPr>
                <w:sz w:val="22"/>
              </w:rPr>
            </w:pPr>
            <w:r w:rsidRPr="00FD292D">
              <w:rPr>
                <w:sz w:val="22"/>
              </w:rPr>
              <w:t>Sports</w:t>
            </w:r>
          </w:p>
          <w:p w14:paraId="2CD6713C" w14:textId="77777777" w:rsidR="00BC6070" w:rsidRPr="00FD292D" w:rsidRDefault="00BC6070" w:rsidP="00BC6070">
            <w:pPr>
              <w:pStyle w:val="Heading3"/>
              <w:rPr>
                <w:sz w:val="24"/>
              </w:rPr>
            </w:pPr>
            <w:r w:rsidRPr="00FD292D">
              <w:rPr>
                <w:sz w:val="24"/>
              </w:rPr>
              <w:t>personal Strengths</w:t>
            </w:r>
          </w:p>
          <w:p w14:paraId="39C2D833" w14:textId="77777777" w:rsidR="00BC6070" w:rsidRPr="00FD292D" w:rsidRDefault="00BC6070" w:rsidP="00A63923">
            <w:pPr>
              <w:pStyle w:val="ListParagraph"/>
              <w:numPr>
                <w:ilvl w:val="0"/>
                <w:numId w:val="5"/>
              </w:numPr>
              <w:jc w:val="both"/>
              <w:rPr>
                <w:snapToGrid w:val="0"/>
                <w:color w:val="000000"/>
                <w:sz w:val="22"/>
              </w:rPr>
            </w:pPr>
            <w:r w:rsidRPr="00FD292D">
              <w:rPr>
                <w:snapToGrid w:val="0"/>
                <w:color w:val="000000"/>
                <w:sz w:val="22"/>
              </w:rPr>
              <w:t>Willing to Learn.</w:t>
            </w:r>
          </w:p>
          <w:p w14:paraId="02ECE85C" w14:textId="77777777" w:rsidR="00BC6070" w:rsidRPr="00FD292D" w:rsidRDefault="00BC6070" w:rsidP="00A63923">
            <w:pPr>
              <w:pStyle w:val="ListParagraph"/>
              <w:numPr>
                <w:ilvl w:val="0"/>
                <w:numId w:val="5"/>
              </w:numPr>
              <w:jc w:val="both"/>
              <w:rPr>
                <w:snapToGrid w:val="0"/>
                <w:color w:val="000000"/>
                <w:sz w:val="22"/>
              </w:rPr>
            </w:pPr>
            <w:r w:rsidRPr="00FD292D">
              <w:rPr>
                <w:snapToGrid w:val="0"/>
                <w:color w:val="000000"/>
                <w:sz w:val="22"/>
              </w:rPr>
              <w:t>Planning before starting the task ahead of me.</w:t>
            </w:r>
          </w:p>
          <w:p w14:paraId="559ABE01" w14:textId="77777777" w:rsidR="00BC6070" w:rsidRPr="00FD292D" w:rsidRDefault="00BC6070" w:rsidP="00A63923">
            <w:pPr>
              <w:pStyle w:val="ListParagraph"/>
              <w:numPr>
                <w:ilvl w:val="0"/>
                <w:numId w:val="5"/>
              </w:numPr>
              <w:jc w:val="both"/>
              <w:rPr>
                <w:snapToGrid w:val="0"/>
                <w:color w:val="000000"/>
                <w:sz w:val="22"/>
              </w:rPr>
            </w:pPr>
            <w:r w:rsidRPr="00FD292D">
              <w:rPr>
                <w:snapToGrid w:val="0"/>
                <w:color w:val="000000"/>
                <w:sz w:val="22"/>
              </w:rPr>
              <w:t>Good Logical and Analytical skills</w:t>
            </w:r>
          </w:p>
          <w:p w14:paraId="2C780921" w14:textId="77777777" w:rsidR="00BC6070" w:rsidRPr="00FD292D" w:rsidRDefault="00BC6070" w:rsidP="00A63923">
            <w:pPr>
              <w:pStyle w:val="ListParagraph"/>
              <w:numPr>
                <w:ilvl w:val="0"/>
                <w:numId w:val="5"/>
              </w:numPr>
              <w:jc w:val="both"/>
              <w:rPr>
                <w:snapToGrid w:val="0"/>
                <w:color w:val="000000"/>
                <w:sz w:val="22"/>
              </w:rPr>
            </w:pPr>
            <w:r w:rsidRPr="00FD292D">
              <w:rPr>
                <w:snapToGrid w:val="0"/>
                <w:color w:val="000000"/>
                <w:sz w:val="22"/>
              </w:rPr>
              <w:t>Good Leadership Skill</w:t>
            </w:r>
          </w:p>
          <w:p w14:paraId="4F2445EB" w14:textId="77777777" w:rsidR="00BC6070" w:rsidRPr="00BC6070" w:rsidRDefault="00BC6070" w:rsidP="00BC6070">
            <w:pPr>
              <w:rPr>
                <w:snapToGrid w:val="0"/>
                <w:color w:val="000000"/>
                <w:sz w:val="20"/>
                <w:szCs w:val="20"/>
              </w:rPr>
            </w:pPr>
          </w:p>
          <w:p w14:paraId="26AA58F1" w14:textId="07872BE0" w:rsidR="000C6323" w:rsidRPr="00345A72" w:rsidRDefault="000C6323" w:rsidP="00345A72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022E798" w14:textId="77777777" w:rsidR="001B2ABD" w:rsidRDefault="001B2ABD" w:rsidP="00164311">
            <w:pPr>
              <w:tabs>
                <w:tab w:val="left" w:pos="990"/>
              </w:tabs>
            </w:pPr>
          </w:p>
        </w:tc>
        <w:tc>
          <w:tcPr>
            <w:tcW w:w="6595" w:type="dxa"/>
          </w:tcPr>
          <w:sdt>
            <w:sdtPr>
              <w:rPr>
                <w:sz w:val="24"/>
                <w:szCs w:val="24"/>
              </w:rPr>
              <w:id w:val="1049110328"/>
              <w:placeholder>
                <w:docPart w:val="9D4886ABE6DC4F988B20196A39811F85"/>
              </w:placeholder>
              <w:temporary/>
              <w:showingPlcHdr/>
              <w15:appearance w15:val="hidden"/>
            </w:sdtPr>
            <w:sdtContent>
              <w:p w14:paraId="061BAE74" w14:textId="77777777" w:rsidR="001B2ABD" w:rsidRPr="00A63923" w:rsidRDefault="00E25A26" w:rsidP="00164311">
                <w:pPr>
                  <w:pStyle w:val="Heading2"/>
                  <w:rPr>
                    <w:sz w:val="24"/>
                    <w:szCs w:val="24"/>
                  </w:rPr>
                </w:pPr>
                <w:r w:rsidRPr="00A63923">
                  <w:rPr>
                    <w:sz w:val="24"/>
                    <w:szCs w:val="24"/>
                  </w:rPr>
                  <w:t>EDUCATION</w:t>
                </w:r>
              </w:p>
            </w:sdtContent>
          </w:sdt>
          <w:p w14:paraId="6E0B9D4F" w14:textId="77777777" w:rsidR="00035283" w:rsidRPr="00FD292D" w:rsidRDefault="00035283" w:rsidP="00035283">
            <w:pPr>
              <w:pStyle w:val="Header"/>
              <w:tabs>
                <w:tab w:val="left" w:pos="360"/>
              </w:tabs>
              <w:rPr>
                <w:b/>
                <w:sz w:val="20"/>
                <w:szCs w:val="20"/>
              </w:rPr>
            </w:pPr>
            <w:r w:rsidRPr="00FD292D">
              <w:rPr>
                <w:b/>
                <w:sz w:val="20"/>
                <w:szCs w:val="20"/>
              </w:rPr>
              <w:t>Bachelor of Engineering (Computer Science &amp; Engineering)</w:t>
            </w:r>
            <w:r w:rsidRPr="00FD292D">
              <w:rPr>
                <w:b/>
                <w:sz w:val="20"/>
                <w:szCs w:val="20"/>
              </w:rPr>
              <w:br/>
            </w:r>
            <w:r w:rsidRPr="00FD292D">
              <w:rPr>
                <w:bCs/>
                <w:sz w:val="20"/>
                <w:szCs w:val="20"/>
              </w:rPr>
              <w:t>Gujarat Technological University</w:t>
            </w:r>
            <w:r w:rsidRPr="00FD292D">
              <w:rPr>
                <w:bCs/>
                <w:sz w:val="20"/>
                <w:szCs w:val="20"/>
              </w:rPr>
              <w:br/>
              <w:t>2019 – 2023 | CGPA: 9.28</w:t>
            </w:r>
          </w:p>
          <w:p w14:paraId="78688F87" w14:textId="77777777" w:rsidR="00035283" w:rsidRPr="00FD292D" w:rsidRDefault="00035283" w:rsidP="00035283">
            <w:pPr>
              <w:pStyle w:val="Header"/>
              <w:tabs>
                <w:tab w:val="left" w:pos="360"/>
              </w:tabs>
              <w:rPr>
                <w:b/>
                <w:sz w:val="20"/>
                <w:szCs w:val="20"/>
              </w:rPr>
            </w:pPr>
          </w:p>
          <w:p w14:paraId="4E9EC381" w14:textId="77777777" w:rsidR="00035283" w:rsidRPr="00FD292D" w:rsidRDefault="00035283" w:rsidP="00035283">
            <w:pPr>
              <w:pStyle w:val="Header"/>
              <w:tabs>
                <w:tab w:val="left" w:pos="360"/>
              </w:tabs>
              <w:rPr>
                <w:b/>
                <w:sz w:val="20"/>
                <w:szCs w:val="20"/>
              </w:rPr>
            </w:pPr>
            <w:r w:rsidRPr="00FD292D">
              <w:rPr>
                <w:b/>
                <w:sz w:val="20"/>
                <w:szCs w:val="20"/>
              </w:rPr>
              <w:t>Higher Secondary Certificate (HSC)</w:t>
            </w:r>
            <w:r w:rsidRPr="00FD292D">
              <w:rPr>
                <w:b/>
                <w:sz w:val="20"/>
                <w:szCs w:val="20"/>
              </w:rPr>
              <w:br/>
            </w:r>
            <w:r w:rsidRPr="00FD292D">
              <w:rPr>
                <w:bCs/>
                <w:sz w:val="20"/>
                <w:szCs w:val="20"/>
              </w:rPr>
              <w:t xml:space="preserve">Jay Ambe </w:t>
            </w:r>
            <w:proofErr w:type="spellStart"/>
            <w:r w:rsidRPr="00FD292D">
              <w:rPr>
                <w:bCs/>
                <w:sz w:val="20"/>
                <w:szCs w:val="20"/>
              </w:rPr>
              <w:t>Vidhyabhavan</w:t>
            </w:r>
            <w:proofErr w:type="spellEnd"/>
            <w:r w:rsidRPr="00FD292D">
              <w:rPr>
                <w:bCs/>
                <w:sz w:val="20"/>
                <w:szCs w:val="20"/>
              </w:rPr>
              <w:t xml:space="preserve"> School, GSEB</w:t>
            </w:r>
            <w:r w:rsidRPr="00FD292D">
              <w:rPr>
                <w:bCs/>
                <w:sz w:val="20"/>
                <w:szCs w:val="20"/>
              </w:rPr>
              <w:br/>
              <w:t>2018 – 2019 | Percentage: 46.36%</w:t>
            </w:r>
          </w:p>
          <w:p w14:paraId="50204972" w14:textId="77777777" w:rsidR="00035283" w:rsidRPr="00FD292D" w:rsidRDefault="00035283" w:rsidP="00035283">
            <w:pPr>
              <w:pStyle w:val="Header"/>
              <w:tabs>
                <w:tab w:val="left" w:pos="360"/>
              </w:tabs>
              <w:rPr>
                <w:b/>
                <w:sz w:val="20"/>
                <w:szCs w:val="20"/>
              </w:rPr>
            </w:pPr>
          </w:p>
          <w:p w14:paraId="1A149EAC" w14:textId="750C0125" w:rsidR="005F4FEE" w:rsidRPr="005F4FEE" w:rsidRDefault="00035283" w:rsidP="005F4FEE">
            <w:pPr>
              <w:pStyle w:val="Header"/>
              <w:tabs>
                <w:tab w:val="left" w:pos="360"/>
              </w:tabs>
              <w:rPr>
                <w:bCs/>
                <w:sz w:val="20"/>
                <w:szCs w:val="20"/>
              </w:rPr>
            </w:pPr>
            <w:r w:rsidRPr="00FD292D">
              <w:rPr>
                <w:b/>
                <w:sz w:val="20"/>
                <w:szCs w:val="20"/>
              </w:rPr>
              <w:t>Secondary School Certificate (SSC)</w:t>
            </w:r>
            <w:r w:rsidRPr="00FD292D">
              <w:rPr>
                <w:b/>
                <w:sz w:val="20"/>
                <w:szCs w:val="20"/>
              </w:rPr>
              <w:br/>
            </w:r>
            <w:r w:rsidRPr="00FD292D">
              <w:rPr>
                <w:bCs/>
                <w:sz w:val="20"/>
                <w:szCs w:val="20"/>
              </w:rPr>
              <w:t>Vibrant International School, CBSE</w:t>
            </w:r>
            <w:r w:rsidRPr="00FD292D">
              <w:rPr>
                <w:bCs/>
                <w:sz w:val="20"/>
                <w:szCs w:val="20"/>
              </w:rPr>
              <w:br/>
              <w:t>2016 – 2017 | CGPA: 8.8</w:t>
            </w:r>
          </w:p>
          <w:sdt>
            <w:sdtPr>
              <w:rPr>
                <w:sz w:val="24"/>
                <w:szCs w:val="24"/>
              </w:rPr>
              <w:id w:val="1001553383"/>
              <w:placeholder>
                <w:docPart w:val="B9E12F542E93423495B2DEF0322D753D"/>
              </w:placeholder>
              <w:temporary/>
              <w:showingPlcHdr/>
              <w15:appearance w15:val="hidden"/>
            </w:sdtPr>
            <w:sdtContent>
              <w:p w14:paraId="61E11DF5" w14:textId="77777777" w:rsidR="00036450" w:rsidRPr="00A63923" w:rsidRDefault="00036450" w:rsidP="00164311">
                <w:pPr>
                  <w:pStyle w:val="Heading2"/>
                  <w:rPr>
                    <w:sz w:val="24"/>
                    <w:szCs w:val="24"/>
                  </w:rPr>
                </w:pPr>
                <w:r w:rsidRPr="00A63923">
                  <w:rPr>
                    <w:sz w:val="24"/>
                    <w:szCs w:val="24"/>
                  </w:rPr>
                  <w:t>WORK EXPERIENCE</w:t>
                </w:r>
              </w:p>
            </w:sdtContent>
          </w:sdt>
          <w:p w14:paraId="700662EC" w14:textId="0684E66C" w:rsidR="005A7FE9" w:rsidRPr="00FD292D" w:rsidRDefault="005A7FE9" w:rsidP="005A7FE9">
            <w:pPr>
              <w:spacing w:after="160"/>
              <w:rPr>
                <w:b/>
                <w:color w:val="000000"/>
                <w:sz w:val="20"/>
                <w:szCs w:val="20"/>
              </w:rPr>
            </w:pPr>
            <w:r w:rsidRPr="00FD292D">
              <w:rPr>
                <w:b/>
                <w:color w:val="000000"/>
                <w:sz w:val="20"/>
                <w:szCs w:val="20"/>
              </w:rPr>
              <w:t>Leaping Frog Solutions Pvt. Ltd.</w:t>
            </w:r>
            <w:r w:rsidRPr="00FD292D">
              <w:rPr>
                <w:b/>
                <w:color w:val="000000"/>
                <w:sz w:val="20"/>
                <w:szCs w:val="20"/>
              </w:rPr>
              <w:br/>
              <w:t>Technical Consultant</w:t>
            </w:r>
            <w:r w:rsidRPr="00FD292D">
              <w:rPr>
                <w:b/>
                <w:color w:val="000000"/>
                <w:sz w:val="20"/>
                <w:szCs w:val="20"/>
              </w:rPr>
              <w:br/>
            </w:r>
            <w:r w:rsidRPr="00FD292D">
              <w:rPr>
                <w:b/>
                <w:color w:val="000000"/>
                <w:sz w:val="20"/>
                <w:szCs w:val="20"/>
              </w:rPr>
              <w:t xml:space="preserve">December </w:t>
            </w:r>
            <w:r w:rsidRPr="00FD292D">
              <w:rPr>
                <w:b/>
                <w:color w:val="000000"/>
                <w:sz w:val="20"/>
                <w:szCs w:val="20"/>
              </w:rPr>
              <w:t xml:space="preserve">2023 – </w:t>
            </w:r>
            <w:r w:rsidRPr="00FD292D">
              <w:rPr>
                <w:b/>
                <w:color w:val="000000"/>
                <w:sz w:val="20"/>
                <w:szCs w:val="20"/>
              </w:rPr>
              <w:t>Current (July 2026)</w:t>
            </w:r>
          </w:p>
          <w:p w14:paraId="64A7E9E9" w14:textId="77777777" w:rsidR="00FD292D" w:rsidRPr="00FD292D" w:rsidRDefault="00FD292D" w:rsidP="00FD292D">
            <w:pPr>
              <w:pStyle w:val="Heading4"/>
              <w:numPr>
                <w:ilvl w:val="0"/>
                <w:numId w:val="12"/>
              </w:numPr>
              <w:rPr>
                <w:b w:val="0"/>
                <w:bCs/>
                <w:color w:val="000000"/>
                <w:sz w:val="20"/>
                <w:szCs w:val="20"/>
              </w:rPr>
            </w:pPr>
            <w:r w:rsidRPr="00FD292D">
              <w:rPr>
                <w:b w:val="0"/>
                <w:bCs/>
                <w:color w:val="000000"/>
                <w:sz w:val="20"/>
                <w:szCs w:val="20"/>
              </w:rPr>
              <w:t>Worked with Microsoft Dynamics 365 Business Central and Microsoft Navision.</w:t>
            </w:r>
          </w:p>
          <w:p w14:paraId="3FFDE33F" w14:textId="4F31B28F" w:rsidR="00FD292D" w:rsidRPr="00FD292D" w:rsidRDefault="00FD292D" w:rsidP="00FD292D">
            <w:pPr>
              <w:pStyle w:val="Heading4"/>
              <w:numPr>
                <w:ilvl w:val="0"/>
                <w:numId w:val="12"/>
              </w:numPr>
              <w:rPr>
                <w:b w:val="0"/>
                <w:bCs/>
                <w:color w:val="000000"/>
                <w:sz w:val="20"/>
                <w:szCs w:val="20"/>
              </w:rPr>
            </w:pPr>
            <w:r w:rsidRPr="00FD292D">
              <w:rPr>
                <w:b w:val="0"/>
                <w:bCs/>
                <w:color w:val="000000"/>
                <w:sz w:val="20"/>
                <w:szCs w:val="20"/>
              </w:rPr>
              <w:t xml:space="preserve">Handled </w:t>
            </w:r>
            <w:r w:rsidRPr="00FD292D">
              <w:rPr>
                <w:b w:val="0"/>
                <w:bCs/>
                <w:color w:val="000000"/>
                <w:sz w:val="20"/>
                <w:szCs w:val="20"/>
              </w:rPr>
              <w:t xml:space="preserve">and Done </w:t>
            </w:r>
            <w:r w:rsidRPr="00FD292D">
              <w:rPr>
                <w:b w:val="0"/>
                <w:bCs/>
                <w:color w:val="000000"/>
                <w:sz w:val="20"/>
                <w:szCs w:val="20"/>
              </w:rPr>
              <w:t>API integrations</w:t>
            </w:r>
            <w:r w:rsidRPr="00FD292D">
              <w:rPr>
                <w:b w:val="0"/>
                <w:bCs/>
                <w:color w:val="000000"/>
                <w:sz w:val="20"/>
                <w:szCs w:val="20"/>
              </w:rPr>
              <w:t xml:space="preserve"> like E-Way Bill, E-Invoicing and Container Tracking. Had hands on</w:t>
            </w:r>
            <w:r w:rsidRPr="00FD292D">
              <w:rPr>
                <w:b w:val="0"/>
                <w:bCs/>
                <w:color w:val="000000"/>
                <w:sz w:val="20"/>
                <w:szCs w:val="20"/>
              </w:rPr>
              <w:t xml:space="preserve"> Power Platform tools (Power BI, Power Apps, Power Automate).</w:t>
            </w:r>
          </w:p>
          <w:p w14:paraId="6307C9C2" w14:textId="77777777" w:rsidR="00FD292D" w:rsidRPr="00FD292D" w:rsidRDefault="00FD292D" w:rsidP="00FD292D">
            <w:pPr>
              <w:pStyle w:val="Heading4"/>
              <w:numPr>
                <w:ilvl w:val="0"/>
                <w:numId w:val="12"/>
              </w:numPr>
              <w:rPr>
                <w:b w:val="0"/>
                <w:bCs/>
                <w:color w:val="000000"/>
                <w:sz w:val="20"/>
                <w:szCs w:val="20"/>
              </w:rPr>
            </w:pPr>
            <w:r w:rsidRPr="00FD292D">
              <w:rPr>
                <w:b w:val="0"/>
                <w:bCs/>
                <w:color w:val="000000"/>
                <w:sz w:val="20"/>
                <w:szCs w:val="20"/>
              </w:rPr>
              <w:t>Designed, customized, and deployed business applications and reports.</w:t>
            </w:r>
          </w:p>
          <w:p w14:paraId="61B29B47" w14:textId="12185329" w:rsidR="00486202" w:rsidRDefault="00FD292D" w:rsidP="00486202">
            <w:pPr>
              <w:pStyle w:val="Heading4"/>
              <w:numPr>
                <w:ilvl w:val="0"/>
                <w:numId w:val="12"/>
              </w:numPr>
              <w:rPr>
                <w:b w:val="0"/>
                <w:bCs/>
                <w:color w:val="000000"/>
                <w:sz w:val="20"/>
                <w:szCs w:val="20"/>
              </w:rPr>
            </w:pPr>
            <w:r w:rsidRPr="00FD292D">
              <w:rPr>
                <w:b w:val="0"/>
                <w:bCs/>
                <w:color w:val="000000"/>
                <w:sz w:val="20"/>
                <w:szCs w:val="20"/>
              </w:rPr>
              <w:t>Managed databases using SQL Server Management Studio.</w:t>
            </w:r>
          </w:p>
          <w:p w14:paraId="570A12A9" w14:textId="1E627377" w:rsidR="00486202" w:rsidRPr="00486202" w:rsidRDefault="00486202" w:rsidP="00486202">
            <w:pPr>
              <w:pStyle w:val="ListParagraph"/>
              <w:numPr>
                <w:ilvl w:val="0"/>
                <w:numId w:val="12"/>
              </w:numPr>
            </w:pPr>
            <w:r>
              <w:t>Also Developed Independent Modules (EXIM Module, MSME Module, E-Way Bill Module and an AI-powered OCR Invoice Capture module)</w:t>
            </w:r>
          </w:p>
          <w:p w:rsidR="00486202" w:rsidRPr="00486202" w:rsidRDefault="00486202" w:rsidP="00486202">
            <w:pPr>
              <w:pStyle w:val="ListParagraph"/>
              <w:numPr>
                <w:ilvl w:val="0"/>
                <w:numId w:val="12"/>
              </w:numPr>
            </w:pPr>
            <w:r>
              <w:t>Built an AI Agent Portfolio of 5 Microsoft Copilot Studio agents for Business Central covering production planning, finance &amp; compliance, customer intelligence, inventory and manufacturing operations, using custom AL API pages with human-in-the-loop design.</w:t>
            </w:r>
          </w:p>
          <w:p w:rsidR="00486202" w:rsidRPr="00486202" w:rsidRDefault="00486202" w:rsidP="00486202">
            <w:pPr>
              <w:pStyle w:val="ListParagraph"/>
              <w:numPr>
                <w:ilvl w:val="0"/>
                <w:numId w:val="12"/>
              </w:numPr>
            </w:pPr>
            <w:r>
              <w:t>Authored 13 technical blogs on AL development (custom APIs, RecordRef &amp; FieldRef, Job Queue automation, C/AL to AL migration). Portfolio: https://shreychauhan29.github.io/Portfolio/</w:t>
            </w:r>
          </w:p>
          <w:p w14:paraId="5D5AAE41" w14:textId="77777777" w:rsidR="00486202" w:rsidRPr="00486202" w:rsidRDefault="00486202" w:rsidP="00486202"/>
          <w:p w14:paraId="76454414" w14:textId="77777777" w:rsidR="00FD292D" w:rsidRPr="00FD292D" w:rsidRDefault="00FD292D" w:rsidP="00FD292D">
            <w:pPr>
              <w:spacing w:after="160"/>
              <w:rPr>
                <w:b/>
                <w:color w:val="000000"/>
                <w:sz w:val="20"/>
                <w:szCs w:val="20"/>
              </w:rPr>
            </w:pPr>
            <w:r w:rsidRPr="00FD292D">
              <w:rPr>
                <w:b/>
                <w:color w:val="000000"/>
                <w:sz w:val="20"/>
                <w:szCs w:val="20"/>
              </w:rPr>
              <w:t>Technical Intern</w:t>
            </w:r>
            <w:r w:rsidRPr="00FD292D">
              <w:rPr>
                <w:b/>
                <w:color w:val="000000"/>
                <w:sz w:val="20"/>
                <w:szCs w:val="20"/>
              </w:rPr>
              <w:br/>
              <w:t>January 2023 – April 2023</w:t>
            </w:r>
          </w:p>
          <w:p w14:paraId="74BC746B" w14:textId="77777777" w:rsidR="00FD292D" w:rsidRPr="00FD292D" w:rsidRDefault="00FD292D" w:rsidP="00FD292D">
            <w:pPr>
              <w:pStyle w:val="Heading4"/>
              <w:numPr>
                <w:ilvl w:val="0"/>
                <w:numId w:val="13"/>
              </w:numPr>
              <w:rPr>
                <w:b w:val="0"/>
                <w:bCs/>
                <w:sz w:val="20"/>
                <w:szCs w:val="20"/>
              </w:rPr>
            </w:pPr>
            <w:r w:rsidRPr="00FD292D">
              <w:rPr>
                <w:b w:val="0"/>
                <w:bCs/>
                <w:sz w:val="20"/>
                <w:szCs w:val="20"/>
              </w:rPr>
              <w:t>Trained in Microsoft Dynamics 365 Business Central and Application Language (AL).</w:t>
            </w:r>
          </w:p>
          <w:p w14:paraId="41BC4DED" w14:textId="4A8BEAD3" w:rsidR="00FD292D" w:rsidRPr="00FD292D" w:rsidRDefault="00FD292D" w:rsidP="00FD292D">
            <w:pPr>
              <w:pStyle w:val="Heading4"/>
              <w:numPr>
                <w:ilvl w:val="0"/>
                <w:numId w:val="13"/>
              </w:numPr>
              <w:rPr>
                <w:b w:val="0"/>
                <w:bCs/>
                <w:sz w:val="20"/>
                <w:szCs w:val="20"/>
              </w:rPr>
            </w:pPr>
            <w:r w:rsidRPr="00FD292D">
              <w:rPr>
                <w:b w:val="0"/>
                <w:bCs/>
                <w:sz w:val="20"/>
                <w:szCs w:val="20"/>
              </w:rPr>
              <w:t>Completed a mini-project involving extension development in Business Central.</w:t>
            </w:r>
            <w:r w:rsidRPr="00FD292D">
              <w:rPr>
                <w:b w:val="0"/>
                <w:bCs/>
                <w:sz w:val="20"/>
                <w:szCs w:val="20"/>
              </w:rPr>
              <w:t xml:space="preserve"> </w:t>
            </w:r>
          </w:p>
          <w:p w14:paraId="142A803A" w14:textId="05DA3895" w:rsidR="005A7FE9" w:rsidRPr="00A63923" w:rsidRDefault="005A7FE9" w:rsidP="00164311">
            <w:pPr>
              <w:rPr>
                <w:sz w:val="24"/>
                <w:szCs w:val="24"/>
              </w:rPr>
            </w:pPr>
          </w:p>
          <w:p w14:paraId="1BF29E23" w14:textId="7ECA48F7" w:rsidR="00E34B55" w:rsidRPr="00A63923" w:rsidRDefault="00E34B55" w:rsidP="00164311">
            <w:pPr>
              <w:pStyle w:val="Heading2"/>
              <w:rPr>
                <w:sz w:val="24"/>
                <w:szCs w:val="24"/>
              </w:rPr>
            </w:pPr>
            <w:r w:rsidRPr="00A63923">
              <w:rPr>
                <w:sz w:val="24"/>
                <w:szCs w:val="24"/>
              </w:rPr>
              <w:t>College Project</w:t>
            </w:r>
          </w:p>
          <w:p w14:paraId="23E5E9FD" w14:textId="77777777" w:rsidR="006268D6" w:rsidRPr="00FD292D" w:rsidRDefault="006268D6" w:rsidP="006268D6">
            <w:pPr>
              <w:spacing w:after="160"/>
              <w:rPr>
                <w:b/>
                <w:bCs/>
                <w:iCs/>
                <w:snapToGrid w:val="0"/>
                <w:sz w:val="20"/>
                <w:szCs w:val="20"/>
              </w:rPr>
            </w:pPr>
            <w:r w:rsidRPr="00FD292D">
              <w:rPr>
                <w:b/>
                <w:bCs/>
                <w:iCs/>
                <w:snapToGrid w:val="0"/>
                <w:sz w:val="20"/>
                <w:szCs w:val="20"/>
              </w:rPr>
              <w:t>AI Chatbot – Team Leader</w:t>
            </w:r>
            <w:r w:rsidRPr="00FD292D">
              <w:rPr>
                <w:b/>
                <w:bCs/>
                <w:iCs/>
                <w:snapToGrid w:val="0"/>
                <w:sz w:val="20"/>
                <w:szCs w:val="20"/>
              </w:rPr>
              <w:br/>
              <w:t xml:space="preserve">Python | Tools: </w:t>
            </w:r>
            <w:proofErr w:type="spellStart"/>
            <w:r w:rsidRPr="00FD292D">
              <w:rPr>
                <w:b/>
                <w:bCs/>
                <w:iCs/>
                <w:snapToGrid w:val="0"/>
                <w:sz w:val="20"/>
                <w:szCs w:val="20"/>
              </w:rPr>
              <w:t>Pycharm</w:t>
            </w:r>
            <w:proofErr w:type="spellEnd"/>
            <w:r w:rsidRPr="00FD292D">
              <w:rPr>
                <w:b/>
                <w:bCs/>
                <w:iCs/>
                <w:snapToGrid w:val="0"/>
                <w:sz w:val="20"/>
                <w:szCs w:val="20"/>
              </w:rPr>
              <w:t xml:space="preserve"> | Team Size: 5</w:t>
            </w:r>
          </w:p>
          <w:p w14:paraId="40E54515" w14:textId="77777777" w:rsidR="006268D6" w:rsidRPr="00FD292D" w:rsidRDefault="006268D6" w:rsidP="006268D6">
            <w:pPr>
              <w:pStyle w:val="ListParagraph"/>
              <w:numPr>
                <w:ilvl w:val="0"/>
                <w:numId w:val="11"/>
              </w:numPr>
              <w:spacing w:after="160"/>
              <w:rPr>
                <w:iCs/>
                <w:snapToGrid w:val="0"/>
                <w:sz w:val="20"/>
                <w:szCs w:val="20"/>
              </w:rPr>
            </w:pPr>
            <w:r w:rsidRPr="00FD292D">
              <w:rPr>
                <w:iCs/>
                <w:snapToGrid w:val="0"/>
                <w:sz w:val="20"/>
                <w:szCs w:val="20"/>
              </w:rPr>
              <w:t>Developed an AI-powered chatbot capable of interacting with users via text-based commands.</w:t>
            </w:r>
          </w:p>
          <w:p w14:paraId="23EE74DC" w14:textId="77777777" w:rsidR="006268D6" w:rsidRPr="00FD292D" w:rsidRDefault="006268D6" w:rsidP="006268D6">
            <w:pPr>
              <w:pStyle w:val="ListParagraph"/>
              <w:numPr>
                <w:ilvl w:val="0"/>
                <w:numId w:val="11"/>
              </w:numPr>
              <w:spacing w:after="160"/>
              <w:rPr>
                <w:iCs/>
                <w:snapToGrid w:val="0"/>
                <w:sz w:val="20"/>
                <w:szCs w:val="20"/>
              </w:rPr>
            </w:pPr>
            <w:r w:rsidRPr="00FD292D">
              <w:rPr>
                <w:iCs/>
                <w:snapToGrid w:val="0"/>
                <w:sz w:val="20"/>
                <w:szCs w:val="20"/>
              </w:rPr>
              <w:t>Led the team in designing architecture, coding, and testing of the chatbot.</w:t>
            </w:r>
          </w:p>
          <w:p w14:paraId="464E5B69" w14:textId="461B6495" w:rsidR="006268D6" w:rsidRPr="00FD292D" w:rsidRDefault="006268D6" w:rsidP="006268D6">
            <w:pPr>
              <w:pStyle w:val="ListParagraph"/>
              <w:numPr>
                <w:ilvl w:val="0"/>
                <w:numId w:val="11"/>
              </w:numPr>
              <w:spacing w:after="160"/>
              <w:rPr>
                <w:iCs/>
                <w:snapToGrid w:val="0"/>
                <w:sz w:val="20"/>
                <w:szCs w:val="20"/>
              </w:rPr>
            </w:pPr>
            <w:r w:rsidRPr="00FD292D">
              <w:rPr>
                <w:iCs/>
                <w:snapToGrid w:val="0"/>
                <w:sz w:val="20"/>
                <w:szCs w:val="20"/>
              </w:rPr>
              <w:t>Implemented features for real-time conversations and handled edge-case error management.</w:t>
            </w:r>
          </w:p>
          <w:p w14:paraId="04D71E2F" w14:textId="75E6586A" w:rsidR="00ED136E" w:rsidRPr="00A63923" w:rsidRDefault="000709A2" w:rsidP="00164311">
            <w:pPr>
              <w:pStyle w:val="Heading2"/>
              <w:rPr>
                <w:szCs w:val="22"/>
              </w:rPr>
            </w:pPr>
            <w:r w:rsidRPr="000709A2">
              <w:rPr>
                <w:szCs w:val="22"/>
              </w:rPr>
              <w:t>Certifications</w:t>
            </w:r>
          </w:p>
          <w:p w:rsidR="00ED136E" w:rsidRPr="00FD292D" w:rsidRDefault="00ED136E" w:rsidP="00164311">
            <w:pPr>
              <w:numPr>
                <w:ilvl w:val="0"/>
                <w:numId w:val="3"/>
              </w:numPr>
              <w:jc w:val="both"/>
              <w:rPr>
                <w:b/>
                <w:iCs/>
                <w:snapToGrid w:val="0"/>
                <w:sz w:val="20"/>
                <w:szCs w:val="20"/>
              </w:rPr>
            </w:pPr>
            <w:r w:rsidRPr="00FD292D">
              <w:rPr>
                <w:b/>
                <w:iCs/>
                <w:snapToGrid w:val="0"/>
                <w:sz w:val="20"/>
                <w:szCs w:val="20"/>
              </w:rPr>
              <w:t xml:space="preserve">MB-820: Microsoft Certified – Dynamics 365 Business Central Developer Associate (Sep 2026)</w:t>
            </w:r>
          </w:p>
          <w:p w14:paraId="18F79572" w14:textId="77777777" w:rsidR="00ED136E" w:rsidRPr="00FD292D" w:rsidRDefault="00ED136E" w:rsidP="00164311">
            <w:pPr>
              <w:numPr>
                <w:ilvl w:val="0"/>
                <w:numId w:val="3"/>
              </w:numPr>
              <w:jc w:val="both"/>
              <w:rPr>
                <w:iCs/>
                <w:snapToGrid w:val="0"/>
                <w:sz w:val="20"/>
                <w:szCs w:val="20"/>
              </w:rPr>
            </w:pPr>
            <w:r w:rsidRPr="00FD292D">
              <w:rPr>
                <w:iCs/>
                <w:snapToGrid w:val="0"/>
                <w:sz w:val="20"/>
                <w:szCs w:val="20"/>
              </w:rPr>
              <w:t xml:space="preserve">Digital Image Processing </w:t>
            </w:r>
          </w:p>
          <w:p w14:paraId="6D2CE64A" w14:textId="77777777" w:rsidR="00ED136E" w:rsidRPr="00FD292D" w:rsidRDefault="00ED136E" w:rsidP="00164311">
            <w:pPr>
              <w:numPr>
                <w:ilvl w:val="0"/>
                <w:numId w:val="3"/>
              </w:numPr>
              <w:jc w:val="both"/>
              <w:rPr>
                <w:iCs/>
                <w:snapToGrid w:val="0"/>
                <w:sz w:val="20"/>
                <w:szCs w:val="20"/>
              </w:rPr>
            </w:pPr>
            <w:r w:rsidRPr="00FD292D">
              <w:rPr>
                <w:iCs/>
                <w:sz w:val="20"/>
                <w:szCs w:val="20"/>
                <w:lang w:val="en-IN" w:eastAsia="en-IN"/>
              </w:rPr>
              <w:t>Foundations of User Experience (UX) Design</w:t>
            </w:r>
          </w:p>
          <w:p w14:paraId="6E8BA7B5" w14:textId="77777777" w:rsidR="00ED136E" w:rsidRPr="00FD292D" w:rsidRDefault="00ED136E" w:rsidP="00164311">
            <w:pPr>
              <w:numPr>
                <w:ilvl w:val="0"/>
                <w:numId w:val="3"/>
              </w:numPr>
              <w:jc w:val="both"/>
              <w:rPr>
                <w:iCs/>
                <w:snapToGrid w:val="0"/>
                <w:sz w:val="20"/>
                <w:szCs w:val="20"/>
              </w:rPr>
            </w:pPr>
            <w:r w:rsidRPr="00FD292D">
              <w:rPr>
                <w:sz w:val="20"/>
                <w:szCs w:val="20"/>
                <w:lang w:val="en-IN" w:eastAsia="en-IN"/>
              </w:rPr>
              <w:t>Build Wireframes and Low-Fidelity Prototypes</w:t>
            </w:r>
          </w:p>
          <w:p w14:paraId="7EADAA49" w14:textId="77777777" w:rsidR="00ED136E" w:rsidRPr="00FD292D" w:rsidRDefault="00ED136E" w:rsidP="00164311">
            <w:pPr>
              <w:numPr>
                <w:ilvl w:val="0"/>
                <w:numId w:val="3"/>
              </w:numPr>
              <w:jc w:val="both"/>
              <w:rPr>
                <w:iCs/>
                <w:snapToGrid w:val="0"/>
                <w:sz w:val="20"/>
                <w:szCs w:val="20"/>
              </w:rPr>
            </w:pPr>
            <w:r w:rsidRPr="00FD292D">
              <w:rPr>
                <w:sz w:val="20"/>
                <w:szCs w:val="20"/>
                <w:lang w:val="en-IN" w:eastAsia="en-IN"/>
              </w:rPr>
              <w:t>Responsive Web Design in Adobe XD</w:t>
            </w:r>
          </w:p>
          <w:p w14:paraId="676AA322" w14:textId="77777777" w:rsidR="00ED136E" w:rsidRPr="00FD292D" w:rsidRDefault="00ED136E" w:rsidP="00164311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IN" w:eastAsia="en-IN"/>
              </w:rPr>
            </w:pPr>
            <w:r w:rsidRPr="00FD292D">
              <w:rPr>
                <w:sz w:val="20"/>
                <w:szCs w:val="20"/>
                <w:lang w:val="en-IN" w:eastAsia="en-IN"/>
              </w:rPr>
              <w:t>Design a User Experience for Social Good &amp; Prepare for Jobs</w:t>
            </w:r>
          </w:p>
          <w:p w14:paraId="01014FDC" w14:textId="77777777" w:rsidR="00ED136E" w:rsidRPr="00FD292D" w:rsidRDefault="00ED136E" w:rsidP="00164311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IN" w:eastAsia="en-IN"/>
              </w:rPr>
            </w:pPr>
            <w:r w:rsidRPr="00FD292D">
              <w:rPr>
                <w:sz w:val="20"/>
                <w:szCs w:val="20"/>
                <w:lang w:val="en-IN" w:eastAsia="en-IN"/>
              </w:rPr>
              <w:t>Create High-Fidelity Designs and Prototypes in Figma</w:t>
            </w:r>
          </w:p>
          <w:p w14:paraId="351265FE" w14:textId="2D8A0A7C" w:rsidR="00ED136E" w:rsidRPr="00FD292D" w:rsidRDefault="00ED136E" w:rsidP="00164311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IN" w:eastAsia="en-IN"/>
              </w:rPr>
            </w:pPr>
            <w:r w:rsidRPr="00FD292D">
              <w:rPr>
                <w:sz w:val="20"/>
                <w:szCs w:val="20"/>
                <w:lang w:val="en-IN" w:eastAsia="en-IN"/>
              </w:rPr>
              <w:t xml:space="preserve">Excel </w:t>
            </w:r>
          </w:p>
          <w:p w14:paraId="30DBBEFD" w14:textId="0607FCA1" w:rsidR="00465A1E" w:rsidRPr="00A63923" w:rsidRDefault="00DA5364" w:rsidP="00164311">
            <w:pPr>
              <w:pStyle w:val="Heading2"/>
              <w:rPr>
                <w:szCs w:val="22"/>
                <w:lang w:val="en-IN" w:eastAsia="en-IN"/>
              </w:rPr>
            </w:pPr>
            <w:r w:rsidRPr="00A63923">
              <w:rPr>
                <w:szCs w:val="22"/>
                <w:lang w:val="en-IN" w:eastAsia="en-IN"/>
              </w:rPr>
              <w:t>Relevant coursework</w:t>
            </w:r>
          </w:p>
          <w:p w14:paraId="6CCF0C00" w14:textId="77777777" w:rsidR="00DA5364" w:rsidRPr="00FD292D" w:rsidRDefault="00DA5364" w:rsidP="00164311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 w:rsidRPr="00FD292D">
              <w:rPr>
                <w:b/>
                <w:bCs/>
                <w:sz w:val="20"/>
                <w:szCs w:val="20"/>
              </w:rPr>
              <w:t>Computer Science:</w:t>
            </w:r>
            <w:r w:rsidRPr="00FD292D">
              <w:rPr>
                <w:sz w:val="20"/>
                <w:szCs w:val="20"/>
              </w:rPr>
              <w:t xml:space="preserve"> Deep Learning, Data Structures and Algorithms, Databases, Operating Systems, Computer Networks, Software Engineering, Theory Of Computation, Java, Advance Java, Artificial Intelligence, Machine Learning, Analysis and Design Algorithm. </w:t>
            </w:r>
          </w:p>
          <w:p w14:paraId="11A5F5E4" w14:textId="1E25648C" w:rsidR="00DA5364" w:rsidRPr="00FD292D" w:rsidRDefault="00DA5364" w:rsidP="00164311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 w:rsidRPr="00FD292D">
              <w:rPr>
                <w:b/>
                <w:bCs/>
                <w:sz w:val="20"/>
                <w:szCs w:val="20"/>
              </w:rPr>
              <w:t>Mathematics:</w:t>
            </w:r>
            <w:r w:rsidRPr="00FD292D">
              <w:rPr>
                <w:sz w:val="20"/>
                <w:szCs w:val="20"/>
              </w:rPr>
              <w:t xml:space="preserve"> Optimization, Discrete </w:t>
            </w:r>
            <w:proofErr w:type="spellStart"/>
            <w:r w:rsidRPr="00FD292D">
              <w:rPr>
                <w:sz w:val="20"/>
                <w:szCs w:val="20"/>
              </w:rPr>
              <w:t>Maths</w:t>
            </w:r>
            <w:proofErr w:type="spellEnd"/>
            <w:r w:rsidRPr="00FD292D">
              <w:rPr>
                <w:sz w:val="20"/>
                <w:szCs w:val="20"/>
              </w:rPr>
              <w:t>, Probability and Random Processes, Number Theory, Linear Algebra.</w:t>
            </w:r>
          </w:p>
          <w:p w14:paraId="5714CF4B" w14:textId="22AB9D00" w:rsidR="00ED136E" w:rsidRPr="004D3011" w:rsidRDefault="00ED136E" w:rsidP="00164311">
            <w:pPr>
              <w:pStyle w:val="PlainText"/>
              <w:rPr>
                <w:color w:val="FFFFFF" w:themeColor="background1"/>
              </w:rPr>
            </w:pPr>
          </w:p>
        </w:tc>
      </w:tr>
    </w:tbl>
    <w:p w14:paraId="00E11E1B" w14:textId="2E15E982" w:rsidR="00FD292D" w:rsidRPr="00A63923" w:rsidRDefault="00FD292D" w:rsidP="005F4FEE">
      <w:pPr>
        <w:tabs>
          <w:tab w:val="left" w:pos="4500"/>
        </w:tabs>
      </w:pPr>
    </w:p>
    <w:sectPr w:rsidR="00FD292D" w:rsidRPr="00A63923" w:rsidSect="000C45FF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1F96A" w14:textId="77777777" w:rsidR="00E665DB" w:rsidRDefault="00E665DB" w:rsidP="000C45FF">
      <w:r>
        <w:separator/>
      </w:r>
    </w:p>
  </w:endnote>
  <w:endnote w:type="continuationSeparator" w:id="0">
    <w:p w14:paraId="25E098C2" w14:textId="77777777" w:rsidR="00E665DB" w:rsidRDefault="00E665DB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596C3" w14:textId="77777777" w:rsidR="00E665DB" w:rsidRDefault="00E665DB" w:rsidP="000C45FF">
      <w:r>
        <w:separator/>
      </w:r>
    </w:p>
  </w:footnote>
  <w:footnote w:type="continuationSeparator" w:id="0">
    <w:p w14:paraId="3EEB256C" w14:textId="77777777" w:rsidR="00E665DB" w:rsidRDefault="00E665DB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D91F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0085D73" wp14:editId="6BF5F34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F1F"/>
    <w:multiLevelType w:val="hybridMultilevel"/>
    <w:tmpl w:val="4420D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164EF"/>
    <w:multiLevelType w:val="hybridMultilevel"/>
    <w:tmpl w:val="D334148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7C3CC8"/>
    <w:multiLevelType w:val="hybridMultilevel"/>
    <w:tmpl w:val="141E1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97DC1"/>
    <w:multiLevelType w:val="hybridMultilevel"/>
    <w:tmpl w:val="683C29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E0692"/>
    <w:multiLevelType w:val="hybridMultilevel"/>
    <w:tmpl w:val="1FAA3E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247D1"/>
    <w:multiLevelType w:val="hybridMultilevel"/>
    <w:tmpl w:val="30F6A4C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25533D"/>
    <w:multiLevelType w:val="hybridMultilevel"/>
    <w:tmpl w:val="3A30C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536B6"/>
    <w:multiLevelType w:val="hybridMultilevel"/>
    <w:tmpl w:val="A7A02CCC"/>
    <w:lvl w:ilvl="0" w:tplc="0409000B">
      <w:start w:val="1"/>
      <w:numFmt w:val="bullet"/>
      <w:lvlText w:val=""/>
      <w:lvlJc w:val="left"/>
      <w:pPr>
        <w:tabs>
          <w:tab w:val="num" w:pos="990"/>
        </w:tabs>
        <w:ind w:left="99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5C574863"/>
    <w:multiLevelType w:val="hybridMultilevel"/>
    <w:tmpl w:val="3996B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E4E1B"/>
    <w:multiLevelType w:val="hybridMultilevel"/>
    <w:tmpl w:val="3ACC0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937E4"/>
    <w:multiLevelType w:val="hybridMultilevel"/>
    <w:tmpl w:val="D494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A70531"/>
    <w:multiLevelType w:val="hybridMultilevel"/>
    <w:tmpl w:val="C54EE91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CCB73C5"/>
    <w:multiLevelType w:val="hybridMultilevel"/>
    <w:tmpl w:val="1BAE22B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0516997">
    <w:abstractNumId w:val="1"/>
  </w:num>
  <w:num w:numId="2" w16cid:durableId="744375880">
    <w:abstractNumId w:val="5"/>
  </w:num>
  <w:num w:numId="3" w16cid:durableId="1504277103">
    <w:abstractNumId w:val="2"/>
  </w:num>
  <w:num w:numId="4" w16cid:durableId="513686497">
    <w:abstractNumId w:val="7"/>
  </w:num>
  <w:num w:numId="5" w16cid:durableId="1394238966">
    <w:abstractNumId w:val="10"/>
  </w:num>
  <w:num w:numId="6" w16cid:durableId="388186002">
    <w:abstractNumId w:val="0"/>
  </w:num>
  <w:num w:numId="7" w16cid:durableId="65811057">
    <w:abstractNumId w:val="9"/>
  </w:num>
  <w:num w:numId="8" w16cid:durableId="721289458">
    <w:abstractNumId w:val="8"/>
  </w:num>
  <w:num w:numId="9" w16cid:durableId="1744451499">
    <w:abstractNumId w:val="11"/>
  </w:num>
  <w:num w:numId="10" w16cid:durableId="1373000350">
    <w:abstractNumId w:val="12"/>
  </w:num>
  <w:num w:numId="11" w16cid:durableId="384061305">
    <w:abstractNumId w:val="6"/>
  </w:num>
  <w:num w:numId="12" w16cid:durableId="972364027">
    <w:abstractNumId w:val="4"/>
  </w:num>
  <w:num w:numId="13" w16cid:durableId="94448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94"/>
    <w:rsid w:val="00035283"/>
    <w:rsid w:val="00036450"/>
    <w:rsid w:val="00041D6D"/>
    <w:rsid w:val="000709A2"/>
    <w:rsid w:val="00094499"/>
    <w:rsid w:val="0009461E"/>
    <w:rsid w:val="000C45FF"/>
    <w:rsid w:val="000C6323"/>
    <w:rsid w:val="000E3FD1"/>
    <w:rsid w:val="00112054"/>
    <w:rsid w:val="001317D8"/>
    <w:rsid w:val="001416A1"/>
    <w:rsid w:val="001525E1"/>
    <w:rsid w:val="00164311"/>
    <w:rsid w:val="00177E04"/>
    <w:rsid w:val="00180329"/>
    <w:rsid w:val="00185898"/>
    <w:rsid w:val="0019001F"/>
    <w:rsid w:val="001A74A5"/>
    <w:rsid w:val="001B2ABD"/>
    <w:rsid w:val="001E0391"/>
    <w:rsid w:val="001E1759"/>
    <w:rsid w:val="001F1ECC"/>
    <w:rsid w:val="002400EB"/>
    <w:rsid w:val="00246094"/>
    <w:rsid w:val="00256CF7"/>
    <w:rsid w:val="00281FD5"/>
    <w:rsid w:val="0030481B"/>
    <w:rsid w:val="003156FC"/>
    <w:rsid w:val="003254B5"/>
    <w:rsid w:val="00345A72"/>
    <w:rsid w:val="0037121F"/>
    <w:rsid w:val="003910D8"/>
    <w:rsid w:val="003A1A4D"/>
    <w:rsid w:val="003A6B7D"/>
    <w:rsid w:val="003B06CA"/>
    <w:rsid w:val="004071FC"/>
    <w:rsid w:val="00445947"/>
    <w:rsid w:val="00465A1E"/>
    <w:rsid w:val="004813B3"/>
    <w:rsid w:val="00486202"/>
    <w:rsid w:val="00496591"/>
    <w:rsid w:val="004C63E4"/>
    <w:rsid w:val="004D3011"/>
    <w:rsid w:val="004E3D82"/>
    <w:rsid w:val="005262AC"/>
    <w:rsid w:val="00594C55"/>
    <w:rsid w:val="005A7FE9"/>
    <w:rsid w:val="005D537C"/>
    <w:rsid w:val="005E39D5"/>
    <w:rsid w:val="005F4FEE"/>
    <w:rsid w:val="00600670"/>
    <w:rsid w:val="0062123A"/>
    <w:rsid w:val="006268D6"/>
    <w:rsid w:val="00646E75"/>
    <w:rsid w:val="00670AA1"/>
    <w:rsid w:val="006771D0"/>
    <w:rsid w:val="006C20D0"/>
    <w:rsid w:val="00715FCB"/>
    <w:rsid w:val="00743101"/>
    <w:rsid w:val="00764C9F"/>
    <w:rsid w:val="007775E1"/>
    <w:rsid w:val="00785B71"/>
    <w:rsid w:val="007867A0"/>
    <w:rsid w:val="007927F5"/>
    <w:rsid w:val="00802CA0"/>
    <w:rsid w:val="008F4DBD"/>
    <w:rsid w:val="00920B3B"/>
    <w:rsid w:val="009260CD"/>
    <w:rsid w:val="00940A66"/>
    <w:rsid w:val="00952C25"/>
    <w:rsid w:val="0099307E"/>
    <w:rsid w:val="009C7CCA"/>
    <w:rsid w:val="00A2118D"/>
    <w:rsid w:val="00A63923"/>
    <w:rsid w:val="00AD0A50"/>
    <w:rsid w:val="00AD76E2"/>
    <w:rsid w:val="00B20152"/>
    <w:rsid w:val="00B359E4"/>
    <w:rsid w:val="00B57D98"/>
    <w:rsid w:val="00B70850"/>
    <w:rsid w:val="00BC6070"/>
    <w:rsid w:val="00C066B6"/>
    <w:rsid w:val="00C1705B"/>
    <w:rsid w:val="00C37BA1"/>
    <w:rsid w:val="00C4674C"/>
    <w:rsid w:val="00C506CF"/>
    <w:rsid w:val="00C50CB2"/>
    <w:rsid w:val="00C72BED"/>
    <w:rsid w:val="00C85686"/>
    <w:rsid w:val="00C9578B"/>
    <w:rsid w:val="00CB0055"/>
    <w:rsid w:val="00D2522B"/>
    <w:rsid w:val="00D422DE"/>
    <w:rsid w:val="00D5459D"/>
    <w:rsid w:val="00DA1F4D"/>
    <w:rsid w:val="00DA5364"/>
    <w:rsid w:val="00DD172A"/>
    <w:rsid w:val="00DE549D"/>
    <w:rsid w:val="00E25A26"/>
    <w:rsid w:val="00E34B55"/>
    <w:rsid w:val="00E4381A"/>
    <w:rsid w:val="00E476DE"/>
    <w:rsid w:val="00E55D74"/>
    <w:rsid w:val="00E665DB"/>
    <w:rsid w:val="00EA060F"/>
    <w:rsid w:val="00ED136E"/>
    <w:rsid w:val="00F438C2"/>
    <w:rsid w:val="00F45633"/>
    <w:rsid w:val="00F60274"/>
    <w:rsid w:val="00F77FB9"/>
    <w:rsid w:val="00FB068F"/>
    <w:rsid w:val="00FD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726E7"/>
  <w14:defaultImageDpi w14:val="32767"/>
  <w15:chartTrackingRefBased/>
  <w15:docId w15:val="{00F428F6-F03E-4AA1-A772-45726095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BodyText">
    <w:name w:val="Body Text"/>
    <w:basedOn w:val="Normal"/>
    <w:link w:val="BodyTextChar"/>
    <w:rsid w:val="00246094"/>
    <w:rPr>
      <w:rFonts w:ascii="Arial" w:eastAsia="Times New Roman" w:hAnsi="Arial" w:cs="Times New Roman"/>
      <w:snapToGrid w:val="0"/>
      <w:color w:val="000000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246094"/>
    <w:rPr>
      <w:rFonts w:ascii="Arial" w:eastAsia="Times New Roman" w:hAnsi="Arial" w:cs="Times New Roman"/>
      <w:snapToGrid w:val="0"/>
      <w:color w:val="000000"/>
      <w:sz w:val="20"/>
      <w:szCs w:val="20"/>
      <w:lang w:eastAsia="en-US"/>
    </w:rPr>
  </w:style>
  <w:style w:type="paragraph" w:styleId="PlainText">
    <w:name w:val="Plain Text"/>
    <w:basedOn w:val="Normal"/>
    <w:link w:val="PlainTextChar"/>
    <w:rsid w:val="00ED136E"/>
    <w:pPr>
      <w:autoSpaceDE w:val="0"/>
      <w:autoSpaceDN w:val="0"/>
    </w:pPr>
    <w:rPr>
      <w:rFonts w:ascii="Georgia" w:eastAsia="Times New Roman" w:hAnsi="Georgia" w:cs="Times New Roman"/>
      <w:szCs w:val="18"/>
      <w:lang w:val="en-AU" w:eastAsia="en-US"/>
    </w:rPr>
  </w:style>
  <w:style w:type="character" w:customStyle="1" w:styleId="PlainTextChar">
    <w:name w:val="Plain Text Char"/>
    <w:basedOn w:val="DefaultParagraphFont"/>
    <w:link w:val="PlainText"/>
    <w:rsid w:val="00ED136E"/>
    <w:rPr>
      <w:rFonts w:ascii="Georgia" w:eastAsia="Times New Roman" w:hAnsi="Georgia" w:cs="Times New Roman"/>
      <w:sz w:val="18"/>
      <w:szCs w:val="18"/>
      <w:lang w:val="en-AU" w:eastAsia="en-US"/>
    </w:rPr>
  </w:style>
  <w:style w:type="paragraph" w:styleId="ListParagraph">
    <w:name w:val="List Paragraph"/>
    <w:basedOn w:val="Normal"/>
    <w:uiPriority w:val="34"/>
    <w:semiHidden/>
    <w:qFormat/>
    <w:rsid w:val="00465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shboar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hreychauhan15312902@g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shrey-chauhan-67a62822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shboard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ey\AppData\Roaming\Microsoft\Templates\Bol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3095BAD67B4824B304138B60EFE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93621-1332-4A31-BA59-0B2418F85B0C}"/>
      </w:docPartPr>
      <w:docPartBody>
        <w:p w:rsidR="003473C4" w:rsidRDefault="00000000">
          <w:pPr>
            <w:pStyle w:val="9E3095BAD67B4824B304138B60EFE89E"/>
          </w:pPr>
          <w:r w:rsidRPr="00D5459D">
            <w:t>Profile</w:t>
          </w:r>
        </w:p>
      </w:docPartBody>
    </w:docPart>
    <w:docPart>
      <w:docPartPr>
        <w:name w:val="4D5B8C4902B84C5594894024A37F7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1B01B-DCE8-4616-9E91-9570A76BD70C}"/>
      </w:docPartPr>
      <w:docPartBody>
        <w:p w:rsidR="003473C4" w:rsidRDefault="00000000">
          <w:pPr>
            <w:pStyle w:val="4D5B8C4902B84C5594894024A37F7C43"/>
          </w:pPr>
          <w:r w:rsidRPr="00CB0055">
            <w:t>Contact</w:t>
          </w:r>
        </w:p>
      </w:docPartBody>
    </w:docPart>
    <w:docPart>
      <w:docPartPr>
        <w:name w:val="0929D729DA5E48CCBC72A8BB55381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A8BAC-32C1-45CF-AF40-697BCFE6719A}"/>
      </w:docPartPr>
      <w:docPartBody>
        <w:p w:rsidR="003473C4" w:rsidRDefault="00000000">
          <w:pPr>
            <w:pStyle w:val="0929D729DA5E48CCBC72A8BB5538137B"/>
          </w:pPr>
          <w:r w:rsidRPr="004D3011">
            <w:t>PHONE:</w:t>
          </w:r>
        </w:p>
      </w:docPartBody>
    </w:docPart>
    <w:docPart>
      <w:docPartPr>
        <w:name w:val="60EE0448277D4B43ACD04D53E9EBC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DA191-618B-43EB-9B03-FF44ABFC62A0}"/>
      </w:docPartPr>
      <w:docPartBody>
        <w:p w:rsidR="003473C4" w:rsidRDefault="00000000">
          <w:pPr>
            <w:pStyle w:val="60EE0448277D4B43ACD04D53E9EBCEDD"/>
          </w:pPr>
          <w:r w:rsidRPr="004D3011">
            <w:t>EMAIL:</w:t>
          </w:r>
        </w:p>
      </w:docPartBody>
    </w:docPart>
    <w:docPart>
      <w:docPartPr>
        <w:name w:val="D3601F098221402D83CE72D7E978B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92AEC-FD1B-4C3B-92EA-2B213707A3AF}"/>
      </w:docPartPr>
      <w:docPartBody>
        <w:p w:rsidR="003473C4" w:rsidRDefault="00000000">
          <w:pPr>
            <w:pStyle w:val="D3601F098221402D83CE72D7E978B27E"/>
          </w:pPr>
          <w:r w:rsidRPr="00CB0055">
            <w:t>Hobbies</w:t>
          </w:r>
        </w:p>
      </w:docPartBody>
    </w:docPart>
    <w:docPart>
      <w:docPartPr>
        <w:name w:val="9D4886ABE6DC4F988B20196A39811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7F942-6284-4DAD-B2F2-2E2532D4B1CE}"/>
      </w:docPartPr>
      <w:docPartBody>
        <w:p w:rsidR="003473C4" w:rsidRDefault="00000000">
          <w:pPr>
            <w:pStyle w:val="9D4886ABE6DC4F988B20196A39811F85"/>
          </w:pPr>
          <w:r w:rsidRPr="00036450">
            <w:t>EDUCATION</w:t>
          </w:r>
        </w:p>
      </w:docPartBody>
    </w:docPart>
    <w:docPart>
      <w:docPartPr>
        <w:name w:val="B9E12F542E93423495B2DEF0322D7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72051-77A1-4DFF-9C18-1D760D170A04}"/>
      </w:docPartPr>
      <w:docPartBody>
        <w:p w:rsidR="003473C4" w:rsidRDefault="00000000">
          <w:pPr>
            <w:pStyle w:val="B9E12F542E93423495B2DEF0322D753D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E18"/>
    <w:rsid w:val="00041D6D"/>
    <w:rsid w:val="0011646C"/>
    <w:rsid w:val="001B6B21"/>
    <w:rsid w:val="003473C4"/>
    <w:rsid w:val="00594C55"/>
    <w:rsid w:val="0060206F"/>
    <w:rsid w:val="00670AA1"/>
    <w:rsid w:val="007468E7"/>
    <w:rsid w:val="008D7E18"/>
    <w:rsid w:val="00B22B94"/>
    <w:rsid w:val="00B86402"/>
    <w:rsid w:val="00BF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3095BAD67B4824B304138B60EFE89E">
    <w:name w:val="9E3095BAD67B4824B304138B60EFE89E"/>
  </w:style>
  <w:style w:type="paragraph" w:customStyle="1" w:styleId="4D5B8C4902B84C5594894024A37F7C43">
    <w:name w:val="4D5B8C4902B84C5594894024A37F7C43"/>
  </w:style>
  <w:style w:type="paragraph" w:customStyle="1" w:styleId="0929D729DA5E48CCBC72A8BB5538137B">
    <w:name w:val="0929D729DA5E48CCBC72A8BB5538137B"/>
  </w:style>
  <w:style w:type="paragraph" w:customStyle="1" w:styleId="60EE0448277D4B43ACD04D53E9EBCEDD">
    <w:name w:val="60EE0448277D4B43ACD04D53E9EBCEDD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D3601F098221402D83CE72D7E978B27E">
    <w:name w:val="D3601F098221402D83CE72D7E978B27E"/>
  </w:style>
  <w:style w:type="paragraph" w:customStyle="1" w:styleId="9D4886ABE6DC4F988B20196A39811F85">
    <w:name w:val="9D4886ABE6DC4F988B20196A39811F85"/>
  </w:style>
  <w:style w:type="paragraph" w:customStyle="1" w:styleId="B9E12F542E93423495B2DEF0322D753D">
    <w:name w:val="B9E12F542E93423495B2DEF0322D753D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</Template>
  <TotalTime>33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Shrey Chauhan</cp:lastModifiedBy>
  <cp:revision>14</cp:revision>
  <dcterms:created xsi:type="dcterms:W3CDTF">2023-07-22T12:27:00Z</dcterms:created>
  <dcterms:modified xsi:type="dcterms:W3CDTF">2025-07-12T14:19:00Z</dcterms:modified>
</cp:coreProperties>
</file>